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720"/>
        <w:gridCol w:w="2880"/>
        <w:gridCol w:w="720"/>
        <w:gridCol w:w="2870"/>
        <w:gridCol w:w="3600"/>
      </w:tblGrid>
      <w:tr w:rsidR="001B2ABD" w14:paraId="1D46F221" w14:textId="77777777" w:rsidTr="001B2ABD">
        <w:trPr>
          <w:trHeight w:val="4410"/>
        </w:trPr>
        <w:tc>
          <w:tcPr>
            <w:tcW w:w="3600" w:type="dxa"/>
            <w:gridSpan w:val="2"/>
            <w:vAlign w:val="bottom"/>
          </w:tcPr>
          <w:p w14:paraId="4CBBC448" w14:textId="01CCA66C" w:rsidR="001B2ABD" w:rsidRDefault="001D777C" w:rsidP="001D777C">
            <w:pPr>
              <w:tabs>
                <w:tab w:val="left" w:pos="990"/>
              </w:tabs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2879190A" wp14:editId="02765A7F">
                      <wp:extent cx="304800" cy="304800"/>
                      <wp:effectExtent l="0" t="0" r="0" b="0"/>
                      <wp:docPr id="187337204" name="Rectangle 2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3BBDC44A" id="Rectangle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  <w:r>
              <w:rPr>
                <w:noProof/>
              </w:rPr>
              <w:drawing>
                <wp:inline distT="0" distB="0" distL="0" distR="0" wp14:anchorId="23193894" wp14:editId="199C5A37">
                  <wp:extent cx="1272540" cy="2603633"/>
                  <wp:effectExtent l="0" t="0" r="3810" b="6350"/>
                  <wp:docPr id="797002662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301027" cy="2661918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7F4075C2" wp14:editId="099D83DB">
                      <wp:extent cx="304800" cy="304800"/>
                      <wp:effectExtent l="0" t="0" r="0" b="0"/>
                      <wp:docPr id="2103039285" name="Rectangle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spect="1" noChangeArrowheads="1"/>
                            </wps:cNvSpPr>
                            <wps:spPr bwMode="auto">
                              <a:xfrm>
                                <a:off x="0" y="0"/>
                                <a:ext cx="304800" cy="304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rect w14:anchorId="140278FD" id="Rectangle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" filled="f" stroked="f">
                      <o:lock v:ext="edit" aspectratio="t"/>
                      <w10:anchorlock/>
                    </v:rect>
                  </w:pict>
                </mc:Fallback>
              </mc:AlternateContent>
            </w:r>
          </w:p>
        </w:tc>
        <w:tc>
          <w:tcPr>
            <w:tcW w:w="720" w:type="dxa"/>
          </w:tcPr>
          <w:p w14:paraId="5A65EC26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gridSpan w:val="2"/>
            <w:vAlign w:val="bottom"/>
          </w:tcPr>
          <w:p w14:paraId="13216086" w14:textId="5B73D600" w:rsidR="001B2ABD" w:rsidRDefault="001D777C" w:rsidP="001B2ABD">
            <w:pPr>
              <w:pStyle w:val="Title"/>
            </w:pPr>
            <w:r>
              <w:t xml:space="preserve"> chanchal kharabe</w:t>
            </w:r>
          </w:p>
          <w:p w14:paraId="0280ABAE" w14:textId="1D27C690" w:rsidR="001B2ABD" w:rsidRDefault="001B2ABD" w:rsidP="001B2ABD">
            <w:pPr>
              <w:pStyle w:val="Subtitle"/>
            </w:pPr>
          </w:p>
        </w:tc>
      </w:tr>
      <w:tr w:rsidR="001D777C" w14:paraId="62439FC6" w14:textId="77777777" w:rsidTr="001B2ABD">
        <w:trPr>
          <w:gridAfter w:val="1"/>
          <w:wAfter w:w="3600" w:type="dxa"/>
        </w:trPr>
        <w:tc>
          <w:tcPr>
            <w:tcW w:w="720" w:type="dxa"/>
          </w:tcPr>
          <w:p w14:paraId="44433B42" w14:textId="77777777" w:rsidR="001D777C" w:rsidRDefault="001D777C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gridSpan w:val="3"/>
          </w:tcPr>
          <w:p w14:paraId="33E7D145" w14:textId="7E96C921" w:rsidR="001D777C" w:rsidRPr="00B359E4" w:rsidRDefault="001D777C" w:rsidP="001D777C">
            <w:pPr>
              <w:pStyle w:val="Heading2"/>
            </w:pPr>
            <w:sdt>
              <w:sdtPr>
                <w:id w:val="1049110328"/>
                <w:placeholder>
                  <w:docPart w:val="90B02B42F58E40BEA6A76FFC4E4D9F84"/>
                </w:placeholder>
                <w:temporary/>
                <w:showingPlcHdr/>
                <w15:appearance w15:val="hidden"/>
              </w:sdtPr>
              <w:sdtContent>
                <w:r w:rsidRPr="00036450">
                  <w:t>EDUCATION</w:t>
                </w:r>
              </w:sdtContent>
            </w:sdt>
            <w:sdt>
              <w:sdtPr>
                <w:id w:val="1241451579"/>
                <w:placeholder>
                  <w:docPart w:val="D1BF28F6822E40A29E8D69C8D58EF78B"/>
                </w:placeholder>
                <w:temporary/>
                <w:showingPlcHdr/>
                <w15:appearance w15:val="hidden"/>
              </w:sdtPr>
              <w:sdtContent>
                <w:r w:rsidRPr="00B359E4">
                  <w:t>[School Name]</w:t>
                </w:r>
              </w:sdtContent>
            </w:sdt>
            <w:r w:rsidRPr="00B359E4">
              <w:t xml:space="preserve"> - </w:t>
            </w:r>
            <w:sdt>
              <w:sdtPr>
                <w:id w:val="856245324"/>
                <w:placeholder>
                  <w:docPart w:val="36E298491CDA4B6AB35CE90B25E82101"/>
                </w:placeholder>
                <w:temporary/>
                <w:showingPlcHdr/>
                <w15:appearance w15:val="hidden"/>
              </w:sdtPr>
              <w:sdtContent>
                <w:r w:rsidRPr="00B359E4">
                  <w:t>[To]</w:t>
                </w:r>
              </w:sdtContent>
            </w:sdt>
          </w:p>
          <w:p w14:paraId="5F541A28" w14:textId="65095007" w:rsidR="001D777C" w:rsidRDefault="001D777C" w:rsidP="00036450">
            <w:proofErr w:type="gramStart"/>
            <w:r>
              <w:t>B.TECH</w:t>
            </w:r>
            <w:proofErr w:type="gramEnd"/>
            <w:r>
              <w:t xml:space="preserve"> Engineering  from Government College Of </w:t>
            </w:r>
            <w:proofErr w:type="spellStart"/>
            <w:r>
              <w:t>engineerin</w:t>
            </w:r>
            <w:proofErr w:type="spellEnd"/>
            <w:r>
              <w:t xml:space="preserve"> Nagpur</w:t>
            </w:r>
          </w:p>
          <w:sdt>
            <w:sdtPr>
              <w:id w:val="1001553383"/>
              <w:placeholder>
                <w:docPart w:val="A786DB105FD345E3BC1B2E845EC93634"/>
              </w:placeholder>
              <w:temporary/>
              <w:showingPlcHdr/>
              <w15:appearance w15:val="hidden"/>
            </w:sdtPr>
            <w:sdtContent>
              <w:p w14:paraId="387C656C" w14:textId="77777777" w:rsidR="001D777C" w:rsidRDefault="001D777C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174BA180" w14:textId="77777777" w:rsidR="001D777C" w:rsidRDefault="001D777C" w:rsidP="00B359E4">
            <w:pPr>
              <w:pStyle w:val="Heading4"/>
              <w:rPr>
                <w:bCs/>
              </w:rPr>
            </w:pPr>
            <w:sdt>
              <w:sdtPr>
                <w:id w:val="-1315797015"/>
                <w:placeholder>
                  <w:docPart w:val="3DDD85CB8BAD4BAAB649B546D58D7BED"/>
                </w:placeholder>
                <w:temporary/>
                <w:showingPlcHdr/>
                <w15:appearance w15:val="hidden"/>
              </w:sdtPr>
              <w:sdtContent>
                <w:r w:rsidRPr="00036450">
                  <w:t>[Company Name]</w:t>
                </w:r>
              </w:sdtContent>
            </w:sdt>
            <w:r>
              <w:t xml:space="preserve"> </w:t>
            </w:r>
            <w:r w:rsidRPr="00036450">
              <w:t xml:space="preserve"> </w:t>
            </w:r>
            <w:sdt>
              <w:sdtPr>
                <w:id w:val="-1167319978"/>
                <w:placeholder>
                  <w:docPart w:val="40330FEA51694325B9F2DADFD0FD4F4F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036450">
                  <w:t>[Job Title]</w:t>
                </w:r>
              </w:sdtContent>
            </w:sdt>
          </w:p>
          <w:p w14:paraId="719F00A7" w14:textId="0C83FA2A" w:rsidR="001D777C" w:rsidRDefault="001D777C" w:rsidP="001D777C">
            <w:pPr>
              <w:pStyle w:val="Date"/>
            </w:pPr>
            <w:r>
              <w:t xml:space="preserve">As I am a </w:t>
            </w:r>
            <w:proofErr w:type="spellStart"/>
            <w:r>
              <w:t>studente</w:t>
            </w:r>
            <w:proofErr w:type="spellEnd"/>
            <w:r>
              <w:t xml:space="preserve"> I don’t have any work experience this is my first internship</w:t>
            </w:r>
            <w:r w:rsidRPr="00036450">
              <w:t xml:space="preserve"> </w:t>
            </w:r>
          </w:p>
          <w:p w14:paraId="7BE8F376" w14:textId="77777777" w:rsidR="001D777C" w:rsidRDefault="001D777C" w:rsidP="00036450"/>
          <w:p w14:paraId="32D0EC2E" w14:textId="77777777" w:rsidR="001D777C" w:rsidRPr="004D3011" w:rsidRDefault="001D777C" w:rsidP="00B359E4">
            <w:pPr>
              <w:pStyle w:val="Heading4"/>
              <w:rPr>
                <w:bCs/>
              </w:rPr>
            </w:pPr>
            <w:sdt>
              <w:sdtPr>
                <w:id w:val="1349680342"/>
                <w:placeholder>
                  <w:docPart w:val="0F0E103E0262474D8D5C8BD52DE6DB58"/>
                </w:placeholder>
                <w:temporary/>
                <w:showingPlcHdr/>
                <w15:appearance w15:val="hidden"/>
              </w:sdtPr>
              <w:sdtContent>
                <w:r w:rsidRPr="004D3011">
                  <w:t>[Company Name]</w:t>
                </w:r>
              </w:sdtContent>
            </w:sdt>
            <w:r w:rsidRPr="004D3011">
              <w:t xml:space="preserve">  </w:t>
            </w:r>
            <w:sdt>
              <w:sdtPr>
                <w:id w:val="1901015838"/>
                <w:placeholder>
                  <w:docPart w:val="900E8878DEB04342980099D3A32DE58D"/>
                </w:placeholder>
                <w:temporary/>
                <w:showingPlcHdr/>
                <w15:appearance w15:val="hidden"/>
              </w:sdtPr>
              <w:sdtEndPr>
                <w:rPr>
                  <w:bCs/>
                </w:rPr>
              </w:sdtEndPr>
              <w:sdtContent>
                <w:r w:rsidRPr="004D3011">
                  <w:t>[Job Title]</w:t>
                </w:r>
              </w:sdtContent>
            </w:sdt>
          </w:p>
          <w:p w14:paraId="16B35150" w14:textId="1B6406AD" w:rsidR="001D777C" w:rsidRPr="004D3011" w:rsidRDefault="001D777C" w:rsidP="001D777C">
            <w:pPr>
              <w:pStyle w:val="Date"/>
            </w:pPr>
            <w:proofErr w:type="spellStart"/>
            <w:r>
              <w:t>Bhartintern</w:t>
            </w:r>
            <w:proofErr w:type="spellEnd"/>
            <w:r>
              <w:t xml:space="preserve"> </w:t>
            </w:r>
            <w:r w:rsidRPr="004D3011">
              <w:t xml:space="preserve"> </w:t>
            </w:r>
          </w:p>
          <w:p w14:paraId="6B36DE85" w14:textId="083CB34D" w:rsidR="001D777C" w:rsidRPr="004D3011" w:rsidRDefault="001D777C" w:rsidP="004D3011"/>
          <w:p w14:paraId="33038130" w14:textId="77777777" w:rsidR="001D777C" w:rsidRDefault="001D777C" w:rsidP="00036450"/>
          <w:p w14:paraId="4D918261" w14:textId="14DFE3C3" w:rsidR="001D777C" w:rsidRPr="001D777C" w:rsidRDefault="001D777C" w:rsidP="001D777C">
            <w:pPr>
              <w:pStyle w:val="Heading2"/>
            </w:pPr>
          </w:p>
        </w:tc>
      </w:tr>
    </w:tbl>
    <w:p w14:paraId="57555548" w14:textId="77777777" w:rsidR="00000000" w:rsidRDefault="00000000" w:rsidP="000C45FF">
      <w:pPr>
        <w:tabs>
          <w:tab w:val="left" w:pos="990"/>
        </w:tabs>
      </w:pPr>
    </w:p>
    <w:sectPr w:rsidR="0043117B" w:rsidSect="00B91FCF">
      <w:headerReference w:type="default" r:id="rId7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FD6BF3" w14:textId="77777777" w:rsidR="00B91FCF" w:rsidRDefault="00B91FCF" w:rsidP="000C45FF">
      <w:r>
        <w:separator/>
      </w:r>
    </w:p>
  </w:endnote>
  <w:endnote w:type="continuationSeparator" w:id="0">
    <w:p w14:paraId="17575871" w14:textId="77777777" w:rsidR="00B91FCF" w:rsidRDefault="00B91FCF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CEDD34" w14:textId="77777777" w:rsidR="00B91FCF" w:rsidRDefault="00B91FCF" w:rsidP="000C45FF">
      <w:r>
        <w:separator/>
      </w:r>
    </w:p>
  </w:footnote>
  <w:footnote w:type="continuationSeparator" w:id="0">
    <w:p w14:paraId="20AB419C" w14:textId="77777777" w:rsidR="00B91FCF" w:rsidRDefault="00B91FCF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C31FAD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0E2A110A" wp14:editId="7EDC6F64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77C"/>
    <w:rsid w:val="00036450"/>
    <w:rsid w:val="00094499"/>
    <w:rsid w:val="000C45FF"/>
    <w:rsid w:val="000E3FD1"/>
    <w:rsid w:val="00112054"/>
    <w:rsid w:val="001317D8"/>
    <w:rsid w:val="001525E1"/>
    <w:rsid w:val="00180329"/>
    <w:rsid w:val="0019001F"/>
    <w:rsid w:val="001A74A5"/>
    <w:rsid w:val="001B2ABD"/>
    <w:rsid w:val="001D777C"/>
    <w:rsid w:val="001E0391"/>
    <w:rsid w:val="001E1759"/>
    <w:rsid w:val="001F1ECC"/>
    <w:rsid w:val="002400EB"/>
    <w:rsid w:val="00256CF7"/>
    <w:rsid w:val="00281FD5"/>
    <w:rsid w:val="0030481B"/>
    <w:rsid w:val="003156FC"/>
    <w:rsid w:val="003254B5"/>
    <w:rsid w:val="0037121F"/>
    <w:rsid w:val="003910D8"/>
    <w:rsid w:val="003A6B7D"/>
    <w:rsid w:val="003B06CA"/>
    <w:rsid w:val="004071FC"/>
    <w:rsid w:val="00445947"/>
    <w:rsid w:val="004813B3"/>
    <w:rsid w:val="00496591"/>
    <w:rsid w:val="004C63E4"/>
    <w:rsid w:val="004D3011"/>
    <w:rsid w:val="005262AC"/>
    <w:rsid w:val="005E39D5"/>
    <w:rsid w:val="00600670"/>
    <w:rsid w:val="0062123A"/>
    <w:rsid w:val="00646E75"/>
    <w:rsid w:val="006771D0"/>
    <w:rsid w:val="00715FCB"/>
    <w:rsid w:val="00743101"/>
    <w:rsid w:val="00764C9F"/>
    <w:rsid w:val="007775E1"/>
    <w:rsid w:val="007867A0"/>
    <w:rsid w:val="007927F5"/>
    <w:rsid w:val="00802CA0"/>
    <w:rsid w:val="009260CD"/>
    <w:rsid w:val="00940A66"/>
    <w:rsid w:val="00952C25"/>
    <w:rsid w:val="00A2118D"/>
    <w:rsid w:val="00AD0A50"/>
    <w:rsid w:val="00AD76E2"/>
    <w:rsid w:val="00B20152"/>
    <w:rsid w:val="00B359E4"/>
    <w:rsid w:val="00B57D98"/>
    <w:rsid w:val="00B70850"/>
    <w:rsid w:val="00B91FCF"/>
    <w:rsid w:val="00C066B6"/>
    <w:rsid w:val="00C37BA1"/>
    <w:rsid w:val="00C4674C"/>
    <w:rsid w:val="00C506CF"/>
    <w:rsid w:val="00C72BED"/>
    <w:rsid w:val="00C9578B"/>
    <w:rsid w:val="00CB0055"/>
    <w:rsid w:val="00D2522B"/>
    <w:rsid w:val="00D422DE"/>
    <w:rsid w:val="00D5459D"/>
    <w:rsid w:val="00DA1F4D"/>
    <w:rsid w:val="00DD172A"/>
    <w:rsid w:val="00E25A26"/>
    <w:rsid w:val="00E4381A"/>
    <w:rsid w:val="00E55D74"/>
    <w:rsid w:val="00F60274"/>
    <w:rsid w:val="00F77FB9"/>
    <w:rsid w:val="00FB06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4D110B4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B359E4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940A66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8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940A66"/>
    <w:rPr>
      <w:rFonts w:asciiTheme="majorHAnsi" w:eastAsiaTheme="majorEastAsia" w:hAnsiTheme="majorHAnsi" w:cstheme="majorBidi"/>
      <w:b/>
      <w:caps/>
      <w:color w:val="548AB7" w:themeColor="accent1" w:themeShade="BF"/>
      <w:sz w:val="28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glossaryDocument" Target="glossary/document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chanc\AppData\Local\Microsoft\Office\16.0\DTS\en-IN%7b744B5F3D-04DE-4803-8E31-58E2F5DD4EE2%7d\%7b909E8E41-9C97-4A57-83B8-7C5E84B2B1C4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0B02B42F58E40BEA6A76FFC4E4D9F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8C01ADC-8411-4AC7-9B12-07C54354B89F}"/>
      </w:docPartPr>
      <w:docPartBody>
        <w:p w:rsidR="00000000" w:rsidRDefault="004E0341" w:rsidP="004E0341">
          <w:pPr>
            <w:pStyle w:val="90B02B42F58E40BEA6A76FFC4E4D9F84"/>
          </w:pPr>
          <w:r w:rsidRPr="00036450">
            <w:t>EDUCATION</w:t>
          </w:r>
        </w:p>
      </w:docPartBody>
    </w:docPart>
    <w:docPart>
      <w:docPartPr>
        <w:name w:val="D1BF28F6822E40A29E8D69C8D58EF7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8A5A5A-8639-4A0C-9610-229F82ADD1C8}"/>
      </w:docPartPr>
      <w:docPartBody>
        <w:p w:rsidR="00000000" w:rsidRDefault="004E0341" w:rsidP="004E0341">
          <w:pPr>
            <w:pStyle w:val="D1BF28F6822E40A29E8D69C8D58EF78B"/>
          </w:pPr>
          <w:r w:rsidRPr="00B359E4">
            <w:t>[School Name]</w:t>
          </w:r>
        </w:p>
      </w:docPartBody>
    </w:docPart>
    <w:docPart>
      <w:docPartPr>
        <w:name w:val="36E298491CDA4B6AB35CE90B25E8210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29C8E1F-6316-4534-A0D4-F29FBC714FA6}"/>
      </w:docPartPr>
      <w:docPartBody>
        <w:p w:rsidR="00000000" w:rsidRDefault="004E0341" w:rsidP="004E0341">
          <w:pPr>
            <w:pStyle w:val="36E298491CDA4B6AB35CE90B25E82101"/>
          </w:pPr>
          <w:r w:rsidRPr="00B359E4">
            <w:t>[To]</w:t>
          </w:r>
        </w:p>
      </w:docPartBody>
    </w:docPart>
    <w:docPart>
      <w:docPartPr>
        <w:name w:val="A786DB105FD345E3BC1B2E845EC9363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F45F963-846B-41EF-9D44-F11AD312E0B7}"/>
      </w:docPartPr>
      <w:docPartBody>
        <w:p w:rsidR="00000000" w:rsidRDefault="004E0341" w:rsidP="004E0341">
          <w:pPr>
            <w:pStyle w:val="A786DB105FD345E3BC1B2E845EC93634"/>
          </w:pPr>
          <w:r w:rsidRPr="00036450">
            <w:t>WORK EXPERIENCE</w:t>
          </w:r>
        </w:p>
      </w:docPartBody>
    </w:docPart>
    <w:docPart>
      <w:docPartPr>
        <w:name w:val="3DDD85CB8BAD4BAAB649B546D58D7BE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6AAF06-C17A-4CE6-A380-7EA3BB9F493B}"/>
      </w:docPartPr>
      <w:docPartBody>
        <w:p w:rsidR="00000000" w:rsidRDefault="004E0341" w:rsidP="004E0341">
          <w:pPr>
            <w:pStyle w:val="3DDD85CB8BAD4BAAB649B546D58D7BED"/>
          </w:pPr>
          <w:r w:rsidRPr="00036450">
            <w:t>[Company Name]</w:t>
          </w:r>
        </w:p>
      </w:docPartBody>
    </w:docPart>
    <w:docPart>
      <w:docPartPr>
        <w:name w:val="40330FEA51694325B9F2DADFD0FD4F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95EF64-0825-428E-ADFC-05CF6F89D1B8}"/>
      </w:docPartPr>
      <w:docPartBody>
        <w:p w:rsidR="00000000" w:rsidRDefault="004E0341" w:rsidP="004E0341">
          <w:pPr>
            <w:pStyle w:val="40330FEA51694325B9F2DADFD0FD4F4F"/>
          </w:pPr>
          <w:r w:rsidRPr="00036450">
            <w:t>[Job Title]</w:t>
          </w:r>
        </w:p>
      </w:docPartBody>
    </w:docPart>
    <w:docPart>
      <w:docPartPr>
        <w:name w:val="0F0E103E0262474D8D5C8BD52DE6DB5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9B1AFB-E54B-4784-B907-AD5559803A58}"/>
      </w:docPartPr>
      <w:docPartBody>
        <w:p w:rsidR="00000000" w:rsidRDefault="004E0341" w:rsidP="004E0341">
          <w:pPr>
            <w:pStyle w:val="0F0E103E0262474D8D5C8BD52DE6DB58"/>
          </w:pPr>
          <w:r w:rsidRPr="004D3011">
            <w:t>[Company Name]</w:t>
          </w:r>
        </w:p>
      </w:docPartBody>
    </w:docPart>
    <w:docPart>
      <w:docPartPr>
        <w:name w:val="900E8878DEB04342980099D3A32DE58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07F39E2-B50E-4E27-A4BE-260D11125E32}"/>
      </w:docPartPr>
      <w:docPartBody>
        <w:p w:rsidR="00000000" w:rsidRDefault="004E0341" w:rsidP="004E0341">
          <w:pPr>
            <w:pStyle w:val="900E8878DEB04342980099D3A32DE58D"/>
          </w:pPr>
          <w:r w:rsidRPr="004D3011">
            <w:t>[Job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341"/>
    <w:rsid w:val="004E0341"/>
    <w:rsid w:val="00E63D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B4D3938A17F4A32BD977268E81E7A92">
    <w:name w:val="7B4D3938A17F4A32BD977268E81E7A92"/>
  </w:style>
  <w:style w:type="paragraph" w:customStyle="1" w:styleId="38A66951E5CE443CBB4605882FDED886">
    <w:name w:val="38A66951E5CE443CBB4605882FDED886"/>
  </w:style>
  <w:style w:type="paragraph" w:customStyle="1" w:styleId="9B3F534FF8E5412A8D14C70FD2417D33">
    <w:name w:val="9B3F534FF8E5412A8D14C70FD2417D33"/>
  </w:style>
  <w:style w:type="paragraph" w:customStyle="1" w:styleId="DFB23BF8501644E79B1700B148BA4F9E">
    <w:name w:val="DFB23BF8501644E79B1700B148BA4F9E"/>
  </w:style>
  <w:style w:type="paragraph" w:customStyle="1" w:styleId="36DA2A795FB941A89FA7B67AD441792B">
    <w:name w:val="36DA2A795FB941A89FA7B67AD441792B"/>
  </w:style>
  <w:style w:type="paragraph" w:customStyle="1" w:styleId="C27F5BC7F6AC4767B5634B78510C2A57">
    <w:name w:val="C27F5BC7F6AC4767B5634B78510C2A57"/>
  </w:style>
  <w:style w:type="paragraph" w:customStyle="1" w:styleId="EA30C63B619C4C9BBEDECCB02AFF9B01">
    <w:name w:val="EA30C63B619C4C9BBEDECCB02AFF9B01"/>
  </w:style>
  <w:style w:type="paragraph" w:customStyle="1" w:styleId="79E3D866B8034DC3AB7460E14D70BA5B">
    <w:name w:val="79E3D866B8034DC3AB7460E14D70BA5B"/>
  </w:style>
  <w:style w:type="paragraph" w:customStyle="1" w:styleId="FB294118CD3B4A04967CC0ABE9DBF4B5">
    <w:name w:val="FB294118CD3B4A04967CC0ABE9DBF4B5"/>
  </w:style>
  <w:style w:type="paragraph" w:customStyle="1" w:styleId="C983205A5FC54A81B36B2DF4B8EF4F9E">
    <w:name w:val="C983205A5FC54A81B36B2DF4B8EF4F9E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8B871930C6C4424AB0A49AE128F84F99">
    <w:name w:val="8B871930C6C4424AB0A49AE128F84F99"/>
  </w:style>
  <w:style w:type="paragraph" w:customStyle="1" w:styleId="13F1D4ECE1B54677876BF5342F446409">
    <w:name w:val="13F1D4ECE1B54677876BF5342F446409"/>
  </w:style>
  <w:style w:type="paragraph" w:customStyle="1" w:styleId="D6237BF100EE4A1996E6CD9DCFD1577B">
    <w:name w:val="D6237BF100EE4A1996E6CD9DCFD1577B"/>
  </w:style>
  <w:style w:type="paragraph" w:customStyle="1" w:styleId="778F909368214C77AA0F4FBE7667530C">
    <w:name w:val="778F909368214C77AA0F4FBE7667530C"/>
  </w:style>
  <w:style w:type="paragraph" w:customStyle="1" w:styleId="89826CDA73DB45169C79DE54088C2E0C">
    <w:name w:val="89826CDA73DB45169C79DE54088C2E0C"/>
  </w:style>
  <w:style w:type="paragraph" w:customStyle="1" w:styleId="5944ED39CBED444EBA6CC08362262616">
    <w:name w:val="5944ED39CBED444EBA6CC08362262616"/>
  </w:style>
  <w:style w:type="paragraph" w:customStyle="1" w:styleId="C42A0ABAC68A4BDFB9BF604AD3A8510A">
    <w:name w:val="C42A0ABAC68A4BDFB9BF604AD3A8510A"/>
  </w:style>
  <w:style w:type="paragraph" w:customStyle="1" w:styleId="155E3AF6CFD7403BB70E45976D0BE154">
    <w:name w:val="155E3AF6CFD7403BB70E45976D0BE154"/>
  </w:style>
  <w:style w:type="paragraph" w:customStyle="1" w:styleId="06779E393A4245CC801AA7992A48CB0B">
    <w:name w:val="06779E393A4245CC801AA7992A48CB0B"/>
  </w:style>
  <w:style w:type="paragraph" w:customStyle="1" w:styleId="3555CC78C06A446FA13314C895801763">
    <w:name w:val="3555CC78C06A446FA13314C895801763"/>
  </w:style>
  <w:style w:type="paragraph" w:customStyle="1" w:styleId="8BF27BA126F941AF83FC4DADD7113AF2">
    <w:name w:val="8BF27BA126F941AF83FC4DADD7113AF2"/>
  </w:style>
  <w:style w:type="paragraph" w:customStyle="1" w:styleId="6DFD02473C574E11BEDB0BE9B44B1F06">
    <w:name w:val="6DFD02473C574E11BEDB0BE9B44B1F06"/>
  </w:style>
  <w:style w:type="paragraph" w:customStyle="1" w:styleId="04A3AC33D5864B108E0C104A5C3E55DD">
    <w:name w:val="04A3AC33D5864B108E0C104A5C3E55DD"/>
  </w:style>
  <w:style w:type="paragraph" w:customStyle="1" w:styleId="56F0648E6436457FBF70BD7400E30F29">
    <w:name w:val="56F0648E6436457FBF70BD7400E30F29"/>
  </w:style>
  <w:style w:type="paragraph" w:customStyle="1" w:styleId="35600E262AC04E68AFACC117B458B202">
    <w:name w:val="35600E262AC04E68AFACC117B458B202"/>
  </w:style>
  <w:style w:type="paragraph" w:customStyle="1" w:styleId="B3BDD500A2194FC299B75FB30DAFA87B">
    <w:name w:val="B3BDD500A2194FC299B75FB30DAFA87B"/>
  </w:style>
  <w:style w:type="paragraph" w:customStyle="1" w:styleId="99625646772748FE8D84AE2D26CFB2A5">
    <w:name w:val="99625646772748FE8D84AE2D26CFB2A5"/>
  </w:style>
  <w:style w:type="paragraph" w:customStyle="1" w:styleId="D459B3CA6BA34101B6594E20EA575127">
    <w:name w:val="D459B3CA6BA34101B6594E20EA575127"/>
  </w:style>
  <w:style w:type="paragraph" w:customStyle="1" w:styleId="54E0238C644B44A6A051EE2A1D00F944">
    <w:name w:val="54E0238C644B44A6A051EE2A1D00F944"/>
  </w:style>
  <w:style w:type="paragraph" w:customStyle="1" w:styleId="C6D44803754E499EBBBDB705A296BC04">
    <w:name w:val="C6D44803754E499EBBBDB705A296BC04"/>
  </w:style>
  <w:style w:type="paragraph" w:customStyle="1" w:styleId="077AE7061B2C478C87BBFCDCCD395C49">
    <w:name w:val="077AE7061B2C478C87BBFCDCCD395C49"/>
  </w:style>
  <w:style w:type="paragraph" w:customStyle="1" w:styleId="D952396EAAF948CC9A34619C5CC0778D">
    <w:name w:val="D952396EAAF948CC9A34619C5CC0778D"/>
  </w:style>
  <w:style w:type="paragraph" w:customStyle="1" w:styleId="75DE8B37A94248A6A36B1D35DAD6C45C">
    <w:name w:val="75DE8B37A94248A6A36B1D35DAD6C45C"/>
  </w:style>
  <w:style w:type="paragraph" w:customStyle="1" w:styleId="729BC6C66CBA41498F6139FA318D01B0">
    <w:name w:val="729BC6C66CBA41498F6139FA318D01B0"/>
  </w:style>
  <w:style w:type="paragraph" w:customStyle="1" w:styleId="A22AC4434AFA47B8B9D18E166FDC90BD">
    <w:name w:val="A22AC4434AFA47B8B9D18E166FDC90BD"/>
  </w:style>
  <w:style w:type="paragraph" w:customStyle="1" w:styleId="54A431B045C64E56AC38C467A1328115">
    <w:name w:val="54A431B045C64E56AC38C467A1328115"/>
  </w:style>
  <w:style w:type="paragraph" w:customStyle="1" w:styleId="6716ACEFC35B4D44ADC49A43C1E2C43A">
    <w:name w:val="6716ACEFC35B4D44ADC49A43C1E2C43A"/>
  </w:style>
  <w:style w:type="paragraph" w:customStyle="1" w:styleId="C036A2AB7B474695BA93FA3F1BFCC2D8">
    <w:name w:val="C036A2AB7B474695BA93FA3F1BFCC2D8"/>
  </w:style>
  <w:style w:type="paragraph" w:customStyle="1" w:styleId="C96FEB175D0F487DBEA65E664AA4B743">
    <w:name w:val="C96FEB175D0F487DBEA65E664AA4B743"/>
  </w:style>
  <w:style w:type="paragraph" w:customStyle="1" w:styleId="A889083C359B4CD6AA896D8DDE1F1D1A">
    <w:name w:val="A889083C359B4CD6AA896D8DDE1F1D1A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kern w:val="0"/>
      <w:szCs w:val="26"/>
      <w:lang w:val="en-US" w:eastAsia="ja-JP"/>
      <w14:ligatures w14:val="none"/>
    </w:rPr>
  </w:style>
  <w:style w:type="paragraph" w:customStyle="1" w:styleId="7D26F3AC1E9F4929B16230071D1466B4">
    <w:name w:val="7D26F3AC1E9F4929B16230071D1466B4"/>
  </w:style>
  <w:style w:type="paragraph" w:customStyle="1" w:styleId="90B02B42F58E40BEA6A76FFC4E4D9F84">
    <w:name w:val="90B02B42F58E40BEA6A76FFC4E4D9F84"/>
    <w:rsid w:val="004E0341"/>
  </w:style>
  <w:style w:type="paragraph" w:customStyle="1" w:styleId="D1BF28F6822E40A29E8D69C8D58EF78B">
    <w:name w:val="D1BF28F6822E40A29E8D69C8D58EF78B"/>
    <w:rsid w:val="004E0341"/>
  </w:style>
  <w:style w:type="paragraph" w:customStyle="1" w:styleId="36E298491CDA4B6AB35CE90B25E82101">
    <w:name w:val="36E298491CDA4B6AB35CE90B25E82101"/>
    <w:rsid w:val="004E0341"/>
  </w:style>
  <w:style w:type="paragraph" w:customStyle="1" w:styleId="A786DB105FD345E3BC1B2E845EC93634">
    <w:name w:val="A786DB105FD345E3BC1B2E845EC93634"/>
    <w:rsid w:val="004E0341"/>
  </w:style>
  <w:style w:type="paragraph" w:customStyle="1" w:styleId="3DDD85CB8BAD4BAAB649B546D58D7BED">
    <w:name w:val="3DDD85CB8BAD4BAAB649B546D58D7BED"/>
    <w:rsid w:val="004E0341"/>
  </w:style>
  <w:style w:type="paragraph" w:customStyle="1" w:styleId="40330FEA51694325B9F2DADFD0FD4F4F">
    <w:name w:val="40330FEA51694325B9F2DADFD0FD4F4F"/>
    <w:rsid w:val="004E0341"/>
  </w:style>
  <w:style w:type="paragraph" w:customStyle="1" w:styleId="0F0E103E0262474D8D5C8BD52DE6DB58">
    <w:name w:val="0F0E103E0262474D8D5C8BD52DE6DB58"/>
    <w:rsid w:val="004E0341"/>
  </w:style>
  <w:style w:type="paragraph" w:customStyle="1" w:styleId="900E8878DEB04342980099D3A32DE58D">
    <w:name w:val="900E8878DEB04342980099D3A32DE58D"/>
    <w:rsid w:val="004E034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{909E8E41-9C97-4A57-83B8-7C5E84B2B1C4}tf00546271_win32</Template>
  <TotalTime>0</TotalTime>
  <Pages>1</Pages>
  <Words>46</Words>
  <Characters>264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2024-02-10T11:04:00Z</dcterms:created>
  <dcterms:modified xsi:type="dcterms:W3CDTF">2024-02-10T11:12:00Z</dcterms:modified>
</cp:coreProperties>
</file>